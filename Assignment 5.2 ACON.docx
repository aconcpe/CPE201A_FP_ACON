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732DF" w14:textId="77777777" w:rsidR="004D36D7" w:rsidRPr="00FD4A68" w:rsidRDefault="00E5654E" w:rsidP="003E6869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55D5F7F9A0F148D4BBD250B9D0AC80F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B920D4">
            <w:t>Lab - System Utilities</w:t>
          </w:r>
        </w:sdtContent>
      </w:sdt>
    </w:p>
    <w:p w14:paraId="3D37743F" w14:textId="77777777" w:rsidR="003E6869" w:rsidRPr="00D733E8" w:rsidRDefault="003E6869" w:rsidP="003E6869">
      <w:pPr>
        <w:pStyle w:val="LabSection"/>
        <w:numPr>
          <w:ilvl w:val="0"/>
          <w:numId w:val="3"/>
        </w:numPr>
      </w:pPr>
      <w:r w:rsidRPr="00D733E8">
        <w:t>Introduction</w:t>
      </w:r>
    </w:p>
    <w:p w14:paraId="1373698F" w14:textId="77777777" w:rsidR="003E6869" w:rsidRPr="00B6341B" w:rsidRDefault="003E6869" w:rsidP="003E6869">
      <w:pPr>
        <w:pStyle w:val="BodyTextL25"/>
      </w:pPr>
      <w:r w:rsidRPr="00B6341B">
        <w:t xml:space="preserve">In this lab, you will use Windows utilities </w:t>
      </w:r>
      <w:r>
        <w:t>to configure operating system settings</w:t>
      </w:r>
      <w:r w:rsidRPr="00B6341B">
        <w:t>.</w:t>
      </w:r>
    </w:p>
    <w:p w14:paraId="4DA5502A" w14:textId="77777777" w:rsidR="003E6869" w:rsidRPr="00B6341B" w:rsidRDefault="003E6869" w:rsidP="003E6869">
      <w:pPr>
        <w:pStyle w:val="LabSection"/>
        <w:numPr>
          <w:ilvl w:val="0"/>
          <w:numId w:val="3"/>
        </w:numPr>
      </w:pPr>
      <w:r w:rsidRPr="00B6341B">
        <w:t>Recommended Equipment</w:t>
      </w:r>
    </w:p>
    <w:p w14:paraId="5A014475" w14:textId="77777777" w:rsidR="003E6869" w:rsidRPr="00B6341B" w:rsidRDefault="003E6869" w:rsidP="003E6869">
      <w:pPr>
        <w:pStyle w:val="Bulletlevel1"/>
        <w:spacing w:before="60" w:after="60" w:line="276" w:lineRule="auto"/>
      </w:pPr>
      <w:r>
        <w:t>A computer running Windows</w:t>
      </w:r>
    </w:p>
    <w:p w14:paraId="7DAC173D" w14:textId="77777777" w:rsidR="003E6869" w:rsidRDefault="003E6869" w:rsidP="0060552D">
      <w:pPr>
        <w:pStyle w:val="Heading1"/>
        <w:numPr>
          <w:ilvl w:val="0"/>
          <w:numId w:val="0"/>
        </w:numPr>
      </w:pPr>
      <w:r>
        <w:t>Instructions</w:t>
      </w:r>
    </w:p>
    <w:p w14:paraId="4E047E17" w14:textId="77777777" w:rsidR="003E6869" w:rsidRPr="00E34BB3" w:rsidRDefault="003E6869" w:rsidP="003E6869">
      <w:pPr>
        <w:pStyle w:val="Heading2"/>
      </w:pPr>
      <w:r>
        <w:t>Custom Management Console</w:t>
      </w:r>
    </w:p>
    <w:p w14:paraId="1D6606CF" w14:textId="77777777" w:rsidR="003E6869" w:rsidRDefault="003E6869" w:rsidP="003E6869">
      <w:pPr>
        <w:pStyle w:val="Heading3"/>
        <w:numPr>
          <w:ilvl w:val="1"/>
          <w:numId w:val="10"/>
        </w:numPr>
      </w:pPr>
      <w:r>
        <w:t>Explore the management console.</w:t>
      </w:r>
    </w:p>
    <w:p w14:paraId="6E1FED7E" w14:textId="77777777" w:rsidR="003E6869" w:rsidRDefault="003E6869" w:rsidP="003E6869">
      <w:pPr>
        <w:pStyle w:val="SubStepAlpha"/>
      </w:pPr>
      <w:r>
        <w:t>To open the Microsoft Management Console, click</w:t>
      </w:r>
      <w:r w:rsidRPr="00D733E8">
        <w:t xml:space="preserve"> </w:t>
      </w:r>
      <w:r w:rsidRPr="009E01B5">
        <w:rPr>
          <w:b/>
        </w:rPr>
        <w:t>Start</w:t>
      </w:r>
      <w:r>
        <w:t>, and search for</w:t>
      </w:r>
      <w:r w:rsidRPr="00D733E8">
        <w:t xml:space="preserve"> </w:t>
      </w:r>
      <w:r w:rsidRPr="009E01B5">
        <w:rPr>
          <w:b/>
        </w:rPr>
        <w:t>mmc</w:t>
      </w:r>
      <w:r>
        <w:t xml:space="preserve">. Click </w:t>
      </w:r>
      <w:r>
        <w:rPr>
          <w:b/>
        </w:rPr>
        <w:t xml:space="preserve">Yes </w:t>
      </w:r>
      <w:r>
        <w:t>to allow Microsoft Management Console to make changes to the computer.</w:t>
      </w:r>
    </w:p>
    <w:p w14:paraId="59E6E0C0" w14:textId="77777777" w:rsidR="003E6869" w:rsidRPr="00B6341B" w:rsidRDefault="003E6869" w:rsidP="003E6869">
      <w:pPr>
        <w:pStyle w:val="SubStepAlpha"/>
      </w:pPr>
      <w:r>
        <w:t>In th</w:t>
      </w:r>
      <w:r w:rsidRPr="00B6341B">
        <w:t xml:space="preserve">e </w:t>
      </w:r>
      <w:r w:rsidRPr="009E01B5">
        <w:rPr>
          <w:b/>
        </w:rPr>
        <w:t>Console1 - [Console Root]</w:t>
      </w:r>
      <w:r w:rsidRPr="00B6341B">
        <w:t xml:space="preserve"> window</w:t>
      </w:r>
      <w:r>
        <w:t xml:space="preserve">, you can </w:t>
      </w:r>
      <w:r w:rsidRPr="00B6341B">
        <w:t xml:space="preserve">build </w:t>
      </w:r>
      <w:r>
        <w:t xml:space="preserve">a </w:t>
      </w:r>
      <w:r w:rsidRPr="00B6341B">
        <w:t>custom console</w:t>
      </w:r>
      <w:r>
        <w:t>. C</w:t>
      </w:r>
      <w:r w:rsidRPr="00B6341B">
        <w:t xml:space="preserve">lick </w:t>
      </w:r>
      <w:r w:rsidRPr="00B6341B">
        <w:rPr>
          <w:b/>
        </w:rPr>
        <w:t>File &gt; Add/Remove Snap-in</w:t>
      </w:r>
      <w:r w:rsidRPr="00B6341B">
        <w:t>.</w:t>
      </w:r>
    </w:p>
    <w:p w14:paraId="094907D6" w14:textId="77777777" w:rsidR="003E6869" w:rsidRPr="00B6341B" w:rsidRDefault="003E6869" w:rsidP="003E6869">
      <w:pPr>
        <w:pStyle w:val="SubStepAlpha"/>
      </w:pPr>
      <w:r>
        <w:t>In t</w:t>
      </w:r>
      <w:r w:rsidRPr="00B6341B">
        <w:t xml:space="preserve">he </w:t>
      </w:r>
      <w:r w:rsidRPr="00473498">
        <w:rPr>
          <w:b/>
        </w:rPr>
        <w:t>Add or Remove Snap-ins</w:t>
      </w:r>
      <w:r w:rsidRPr="00B6341B">
        <w:t xml:space="preserve"> window</w:t>
      </w:r>
      <w:r>
        <w:t xml:space="preserve">, you can </w:t>
      </w:r>
      <w:r w:rsidRPr="00B6341B">
        <w:t>add a folder snap-in</w:t>
      </w:r>
      <w:r>
        <w:t xml:space="preserve">. Scroll down the Available snap-ins: pane to locate the </w:t>
      </w:r>
      <w:r w:rsidRPr="00473498">
        <w:rPr>
          <w:b/>
        </w:rPr>
        <w:t>Folder</w:t>
      </w:r>
      <w:r>
        <w:t xml:space="preserve"> snap-in.</w:t>
      </w:r>
      <w:r w:rsidRPr="00B6341B">
        <w:t xml:space="preserve"> Select </w:t>
      </w:r>
      <w:r w:rsidRPr="00473498">
        <w:rPr>
          <w:b/>
        </w:rPr>
        <w:t>Folder</w:t>
      </w:r>
      <w:r>
        <w:t xml:space="preserve"> and</w:t>
      </w:r>
      <w:r w:rsidRPr="00473498">
        <w:rPr>
          <w:b/>
        </w:rPr>
        <w:t xml:space="preserve"> </w:t>
      </w:r>
      <w:r w:rsidRPr="00B6341B">
        <w:t>click</w:t>
      </w:r>
      <w:r w:rsidRPr="00473498">
        <w:rPr>
          <w:b/>
        </w:rPr>
        <w:t xml:space="preserve"> Add&gt;</w:t>
      </w:r>
      <w:r w:rsidRPr="00B6341B">
        <w:t>.</w:t>
      </w:r>
    </w:p>
    <w:p w14:paraId="51BE474D" w14:textId="77777777" w:rsidR="003E6869" w:rsidRPr="00B6341B" w:rsidRDefault="003E6869" w:rsidP="003E6869">
      <w:pPr>
        <w:pStyle w:val="SubStepAlpha"/>
      </w:pPr>
      <w:r w:rsidRPr="00B6341B">
        <w:t xml:space="preserve">To add the </w:t>
      </w:r>
      <w:r w:rsidRPr="00473498">
        <w:rPr>
          <w:b/>
        </w:rPr>
        <w:t>Link to Web Address</w:t>
      </w:r>
      <w:r w:rsidRPr="00B6341B">
        <w:t xml:space="preserve"> snap-in, scroll down </w:t>
      </w:r>
      <w:r>
        <w:t>the Available snap-ins: pane and</w:t>
      </w:r>
      <w:r w:rsidRPr="00B6341B">
        <w:t xml:space="preserve"> </w:t>
      </w:r>
      <w:r>
        <w:t>s</w:t>
      </w:r>
      <w:r w:rsidRPr="00B6341B">
        <w:t xml:space="preserve">elect </w:t>
      </w:r>
      <w:r w:rsidRPr="00473498">
        <w:rPr>
          <w:b/>
        </w:rPr>
        <w:t>Link to Web Address</w:t>
      </w:r>
      <w:r>
        <w:t>. C</w:t>
      </w:r>
      <w:r w:rsidRPr="00B6341B">
        <w:t>lick</w:t>
      </w:r>
      <w:r w:rsidRPr="00473498">
        <w:rPr>
          <w:b/>
        </w:rPr>
        <w:t xml:space="preserve"> Add&gt;</w:t>
      </w:r>
      <w:r w:rsidRPr="00B6341B">
        <w:t xml:space="preserve">. </w:t>
      </w:r>
      <w:r>
        <w:t>In the</w:t>
      </w:r>
      <w:r w:rsidRPr="00B6341B">
        <w:t xml:space="preserve"> </w:t>
      </w:r>
      <w:r w:rsidRPr="00473498">
        <w:rPr>
          <w:b/>
        </w:rPr>
        <w:t>Link to Web Address</w:t>
      </w:r>
      <w:r w:rsidRPr="00B6341B">
        <w:t xml:space="preserve"> wizard </w:t>
      </w:r>
      <w:r>
        <w:t xml:space="preserve">window, enter </w:t>
      </w:r>
      <w:r w:rsidRPr="00047C2B">
        <w:t>http://www.cisco.com</w:t>
      </w:r>
      <w:r>
        <w:t xml:space="preserve"> in </w:t>
      </w:r>
      <w:r w:rsidRPr="00B6341B">
        <w:t xml:space="preserve">the </w:t>
      </w:r>
      <w:r w:rsidRPr="00473498">
        <w:rPr>
          <w:b/>
        </w:rPr>
        <w:t>Path or URL:</w:t>
      </w:r>
      <w:r w:rsidRPr="00B6341B">
        <w:t xml:space="preserve"> </w:t>
      </w:r>
      <w:r>
        <w:t xml:space="preserve">field, click </w:t>
      </w:r>
      <w:r w:rsidRPr="00473498">
        <w:rPr>
          <w:b/>
        </w:rPr>
        <w:t>Next&gt;</w:t>
      </w:r>
      <w:r w:rsidRPr="00047C2B">
        <w:t xml:space="preserve"> to continue.</w:t>
      </w:r>
    </w:p>
    <w:p w14:paraId="0BC23569" w14:textId="77777777" w:rsidR="003E6869" w:rsidRDefault="003E6869" w:rsidP="003E6869">
      <w:pPr>
        <w:pStyle w:val="SubStepAlpha"/>
        <w:keepNext/>
      </w:pPr>
      <w:r w:rsidRPr="00B6341B">
        <w:t xml:space="preserve">In the </w:t>
      </w:r>
      <w:r w:rsidRPr="00473498">
        <w:t>Friendly name for the Li</w:t>
      </w:r>
      <w:r w:rsidRPr="00B6508C">
        <w:t>nk to Web Address snap-in</w:t>
      </w:r>
      <w:r w:rsidRPr="00B6341B">
        <w:t xml:space="preserve"> box, </w:t>
      </w:r>
      <w:r>
        <w:t>enter</w:t>
      </w:r>
      <w:r w:rsidRPr="00B6341B">
        <w:t xml:space="preserve"> </w:t>
      </w:r>
      <w:r w:rsidRPr="00473498">
        <w:t>Cisco</w:t>
      </w:r>
      <w:r>
        <w:t xml:space="preserve"> and c</w:t>
      </w:r>
      <w:r w:rsidRPr="00B6341B">
        <w:t xml:space="preserve">lick </w:t>
      </w:r>
      <w:r w:rsidRPr="00473498">
        <w:t>Finish</w:t>
      </w:r>
      <w:r>
        <w:t xml:space="preserve"> to continue.</w:t>
      </w:r>
    </w:p>
    <w:p w14:paraId="3487A7DB" w14:textId="77777777" w:rsidR="003E6869" w:rsidRDefault="003E6869" w:rsidP="003E6869">
      <w:pPr>
        <w:pStyle w:val="Visual"/>
      </w:pPr>
      <w:r>
        <w:rPr>
          <w:noProof/>
        </w:rPr>
        <w:drawing>
          <wp:inline distT="0" distB="0" distL="0" distR="0" wp14:anchorId="5D8B826D" wp14:editId="4C176EC2">
            <wp:extent cx="4572000" cy="3235780"/>
            <wp:effectExtent l="0" t="0" r="0" b="3175"/>
            <wp:docPr id="1" name="Picture 1" descr="the image displays the results after adding the Folder and Cisco snap-i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45D9" w14:textId="06F79A6C" w:rsidR="00461810" w:rsidRPr="00B6341B" w:rsidRDefault="00461810" w:rsidP="003E6869">
      <w:pPr>
        <w:pStyle w:val="Visual"/>
      </w:pPr>
      <w:r w:rsidRPr="00461810">
        <w:lastRenderedPageBreak/>
        <w:drawing>
          <wp:inline distT="0" distB="0" distL="0" distR="0" wp14:anchorId="63EBD947" wp14:editId="18FA5AAA">
            <wp:extent cx="6400800" cy="4733290"/>
            <wp:effectExtent l="0" t="0" r="0" b="0"/>
            <wp:docPr id="181759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99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4490" w14:textId="77777777" w:rsidR="003E6869" w:rsidRPr="00B6341B" w:rsidRDefault="003E6869" w:rsidP="003E6869">
      <w:pPr>
        <w:pStyle w:val="Heading3"/>
      </w:pPr>
      <w:r>
        <w:t>Create a custom management console.</w:t>
      </w:r>
    </w:p>
    <w:p w14:paraId="3D363782" w14:textId="77777777" w:rsidR="003E6869" w:rsidRPr="00B6341B" w:rsidRDefault="003E6869" w:rsidP="003E6869">
      <w:pPr>
        <w:pStyle w:val="SubStepAlpha"/>
      </w:pPr>
      <w:r w:rsidRPr="00B6341B">
        <w:t xml:space="preserve">To add snap-ins to the folder snap-in, click </w:t>
      </w:r>
      <w:r w:rsidRPr="00B6508C">
        <w:rPr>
          <w:b/>
        </w:rPr>
        <w:t>Advanced</w:t>
      </w:r>
      <w:r w:rsidRPr="00B6341B">
        <w:t>.</w:t>
      </w:r>
    </w:p>
    <w:p w14:paraId="63FC3EFB" w14:textId="77777777" w:rsidR="003E6869" w:rsidRPr="00B6341B" w:rsidRDefault="003E6869" w:rsidP="003E6869">
      <w:pPr>
        <w:pStyle w:val="SubStepAlpha"/>
      </w:pPr>
      <w:r>
        <w:t xml:space="preserve">The </w:t>
      </w:r>
      <w:r w:rsidRPr="00B6508C">
        <w:t>Advanced</w:t>
      </w:r>
      <w:r>
        <w:t xml:space="preserve"> window opens. Select</w:t>
      </w:r>
      <w:r w:rsidRPr="00B6341B">
        <w:t xml:space="preserve"> </w:t>
      </w:r>
      <w:r w:rsidRPr="00B6508C">
        <w:t>Allow changing the parent snap-in</w:t>
      </w:r>
      <w:r w:rsidRPr="00B6341B">
        <w:t xml:space="preserve">. </w:t>
      </w:r>
      <w:r>
        <w:t xml:space="preserve">Click </w:t>
      </w:r>
      <w:r w:rsidRPr="00B6508C">
        <w:t>OK</w:t>
      </w:r>
      <w:r>
        <w:t>.</w:t>
      </w:r>
    </w:p>
    <w:p w14:paraId="5F090B55" w14:textId="77777777" w:rsidR="003E6869" w:rsidRPr="00B6508C" w:rsidRDefault="003E6869" w:rsidP="003E6869">
      <w:pPr>
        <w:pStyle w:val="SubStepAlpha"/>
        <w:keepNext/>
        <w:rPr>
          <w:color w:val="000000"/>
        </w:rPr>
      </w:pPr>
      <w:r w:rsidRPr="00B6341B">
        <w:t xml:space="preserve">A drop-down menu appears for </w:t>
      </w:r>
      <w:r w:rsidRPr="00B6508C">
        <w:rPr>
          <w:b/>
        </w:rPr>
        <w:t>Parent snap-in</w:t>
      </w:r>
      <w:r w:rsidRPr="00B6341B">
        <w:t xml:space="preserve">. In the </w:t>
      </w:r>
      <w:r w:rsidRPr="00B6508C">
        <w:rPr>
          <w:b/>
        </w:rPr>
        <w:t>Par</w:t>
      </w:r>
      <w:r w:rsidRPr="00C17991">
        <w:rPr>
          <w:b/>
        </w:rPr>
        <w:t>ent snap-in</w:t>
      </w:r>
      <w:r w:rsidRPr="00B6341B">
        <w:t xml:space="preserve"> box, select </w:t>
      </w:r>
      <w:r w:rsidRPr="00B6508C">
        <w:rPr>
          <w:b/>
        </w:rPr>
        <w:t>Folder</w:t>
      </w:r>
      <w:r w:rsidRPr="00B6341B">
        <w:t>.</w:t>
      </w:r>
    </w:p>
    <w:p w14:paraId="7904A826" w14:textId="77777777" w:rsidR="003E6869" w:rsidRPr="00B6341B" w:rsidRDefault="003E6869" w:rsidP="003E6869">
      <w:pPr>
        <w:pStyle w:val="Visual"/>
      </w:pPr>
      <w:r w:rsidRPr="00B6508C">
        <w:rPr>
          <w:noProof/>
          <w:color w:val="000000"/>
        </w:rPr>
        <w:drawing>
          <wp:inline distT="0" distB="0" distL="0" distR="0" wp14:anchorId="3A00ED2E" wp14:editId="5097DC58">
            <wp:extent cx="4572000" cy="1367518"/>
            <wp:effectExtent l="19050" t="19050" r="19050" b="23495"/>
            <wp:docPr id="6" name="Picture 6" descr="This image displays the items in the parent snap-ins list after enabling Advanced options to enable you to choose the parent snap-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675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B3A5B4" w14:textId="77777777" w:rsidR="003E6869" w:rsidRDefault="003E6869" w:rsidP="003E6869">
      <w:pPr>
        <w:pStyle w:val="SubStepAlpha"/>
      </w:pPr>
      <w:r w:rsidRPr="00B6341B">
        <w:t>Add the following snap-ins</w:t>
      </w:r>
      <w:r>
        <w:t xml:space="preserve"> from the Available snap-in: pane</w:t>
      </w:r>
      <w:r w:rsidRPr="00B6341B">
        <w:t xml:space="preserve">: </w:t>
      </w:r>
      <w:r w:rsidRPr="009E01B5">
        <w:rPr>
          <w:b/>
        </w:rPr>
        <w:t>Computer Management</w:t>
      </w:r>
      <w:r w:rsidRPr="00B6341B">
        <w:t xml:space="preserve">, </w:t>
      </w:r>
      <w:r w:rsidRPr="009E01B5">
        <w:rPr>
          <w:b/>
        </w:rPr>
        <w:t>Device Manager</w:t>
      </w:r>
      <w:r w:rsidRPr="00B6341B">
        <w:t xml:space="preserve">, and </w:t>
      </w:r>
      <w:r w:rsidRPr="009E01B5">
        <w:rPr>
          <w:b/>
        </w:rPr>
        <w:t>Disk Management</w:t>
      </w:r>
      <w:r w:rsidRPr="00B6341B">
        <w:t>.</w:t>
      </w:r>
      <w:r>
        <w:t xml:space="preserve"> In each of the snap-in windows, click </w:t>
      </w:r>
      <w:r>
        <w:rPr>
          <w:b/>
        </w:rPr>
        <w:t>Finish</w:t>
      </w:r>
      <w:r>
        <w:t xml:space="preserve"> to select to use the snap-in to manage the Local Computer or This computer.</w:t>
      </w:r>
    </w:p>
    <w:p w14:paraId="00E8B373" w14:textId="77777777" w:rsidR="003E6869" w:rsidRPr="00B6341B" w:rsidRDefault="003E6869" w:rsidP="003E6869">
      <w:pPr>
        <w:pStyle w:val="SubStepAlpha"/>
      </w:pPr>
      <w:r>
        <w:t xml:space="preserve">Click </w:t>
      </w:r>
      <w:r>
        <w:rPr>
          <w:b/>
        </w:rPr>
        <w:t>OK</w:t>
      </w:r>
      <w:r>
        <w:t xml:space="preserve"> to continue to exit the Add or Remove Snap-ins window.</w:t>
      </w:r>
    </w:p>
    <w:p w14:paraId="7A38FA12" w14:textId="77777777" w:rsidR="003E6869" w:rsidRPr="00B6341B" w:rsidRDefault="003E6869" w:rsidP="003E6869">
      <w:pPr>
        <w:pStyle w:val="SubStepAlpha"/>
      </w:pPr>
      <w:r>
        <w:lastRenderedPageBreak/>
        <w:t xml:space="preserve">In the </w:t>
      </w:r>
      <w:r w:rsidRPr="00E34F41">
        <w:rPr>
          <w:b/>
        </w:rPr>
        <w:t>Console1</w:t>
      </w:r>
      <w:r w:rsidRPr="00B6341B">
        <w:t xml:space="preserve"> window</w:t>
      </w:r>
      <w:r>
        <w:t>,</w:t>
      </w:r>
      <w:r w:rsidRPr="00B6341B">
        <w:t xml:space="preserve"> </w:t>
      </w:r>
      <w:r>
        <w:t>r</w:t>
      </w:r>
      <w:r w:rsidRPr="00B6341B">
        <w:t xml:space="preserve">ight-click the </w:t>
      </w:r>
      <w:r w:rsidRPr="00E34F41">
        <w:rPr>
          <w:b/>
        </w:rPr>
        <w:t xml:space="preserve">Folder </w:t>
      </w:r>
      <w:r w:rsidRPr="00034216">
        <w:t>icon</w:t>
      </w:r>
      <w:r w:rsidRPr="00B6341B">
        <w:t xml:space="preserve"> and select </w:t>
      </w:r>
      <w:r w:rsidRPr="00E34F41">
        <w:rPr>
          <w:b/>
        </w:rPr>
        <w:t>Rename</w:t>
      </w:r>
      <w:r w:rsidRPr="00B6341B">
        <w:t xml:space="preserve">. Change the name of the folder to </w:t>
      </w:r>
      <w:r w:rsidRPr="00E34F41">
        <w:rPr>
          <w:b/>
        </w:rPr>
        <w:t>Management Tools</w:t>
      </w:r>
      <w:r w:rsidRPr="00B6341B">
        <w:t>.</w:t>
      </w:r>
    </w:p>
    <w:p w14:paraId="76DE86B0" w14:textId="77777777" w:rsidR="003E6869" w:rsidRPr="00B6341B" w:rsidRDefault="003E6869" w:rsidP="003E6869">
      <w:pPr>
        <w:pStyle w:val="SubStepAlpha"/>
      </w:pPr>
      <w:r w:rsidRPr="00B6341B">
        <w:t xml:space="preserve">To save the custom console, click </w:t>
      </w:r>
      <w:r w:rsidRPr="00B6341B">
        <w:rPr>
          <w:b/>
        </w:rPr>
        <w:t>File &gt; Save As</w:t>
      </w:r>
      <w:r w:rsidRPr="00B6341B">
        <w:t xml:space="preserve">. Change the file name to your name. Example: </w:t>
      </w:r>
      <w:r w:rsidRPr="00B6341B">
        <w:rPr>
          <w:b/>
        </w:rPr>
        <w:t>John’s Console</w:t>
      </w:r>
      <w:r w:rsidRPr="00B6341B">
        <w:t xml:space="preserve">. Change the </w:t>
      </w:r>
      <w:r w:rsidRPr="009E01B5">
        <w:rPr>
          <w:b/>
        </w:rPr>
        <w:t>Save in</w:t>
      </w:r>
      <w:r w:rsidRPr="00B6341B">
        <w:t xml:space="preserve"> box to </w:t>
      </w:r>
      <w:r w:rsidRPr="00B6341B">
        <w:rPr>
          <w:b/>
        </w:rPr>
        <w:t>Desktop</w:t>
      </w:r>
      <w:r w:rsidRPr="00B6341B">
        <w:t xml:space="preserve">. Click </w:t>
      </w:r>
      <w:r w:rsidRPr="00B6341B">
        <w:rPr>
          <w:b/>
        </w:rPr>
        <w:t>Save</w:t>
      </w:r>
      <w:r w:rsidRPr="00B6341B">
        <w:t>.</w:t>
      </w:r>
    </w:p>
    <w:p w14:paraId="51E206F2" w14:textId="77777777" w:rsidR="003E6869" w:rsidRDefault="003E6869" w:rsidP="003E6869">
      <w:pPr>
        <w:pStyle w:val="SubStepAlpha"/>
      </w:pPr>
      <w:r w:rsidRPr="00B6341B">
        <w:t>Close all open windows.</w:t>
      </w:r>
    </w:p>
    <w:p w14:paraId="6731593D" w14:textId="77777777" w:rsidR="003E6869" w:rsidRPr="00B6341B" w:rsidRDefault="003E6869" w:rsidP="003E6869">
      <w:pPr>
        <w:pStyle w:val="SubStepAlpha"/>
      </w:pPr>
      <w:r w:rsidRPr="00B6341B">
        <w:t xml:space="preserve">On the desktop, double-click the </w:t>
      </w:r>
      <w:r w:rsidRPr="00E34F41">
        <w:rPr>
          <w:b/>
        </w:rPr>
        <w:t>Console</w:t>
      </w:r>
      <w:r w:rsidRPr="00B6341B">
        <w:t xml:space="preserve"> icon </w:t>
      </w:r>
      <w:r>
        <w:t xml:space="preserve">that contains your name </w:t>
      </w:r>
      <w:r w:rsidRPr="00B6341B">
        <w:t>to re-open the console with your snap-ins.</w:t>
      </w:r>
      <w:r>
        <w:t xml:space="preserve"> Click </w:t>
      </w:r>
      <w:r>
        <w:rPr>
          <w:b/>
        </w:rPr>
        <w:t>Yes</w:t>
      </w:r>
      <w:r>
        <w:t xml:space="preserve"> to allow this application to make changes to your device as necessary.</w:t>
      </w:r>
    </w:p>
    <w:p w14:paraId="6B396581" w14:textId="77777777" w:rsidR="003E6869" w:rsidRDefault="003E6869" w:rsidP="003E6869">
      <w:pPr>
        <w:pStyle w:val="SubStepAlpha"/>
      </w:pPr>
      <w:r>
        <w:t xml:space="preserve">Review the </w:t>
      </w:r>
      <w:r w:rsidRPr="00034216">
        <w:rPr>
          <w:b/>
        </w:rPr>
        <w:t>Management Tools</w:t>
      </w:r>
      <w:r>
        <w:t xml:space="preserve"> folder by double-clicking on the tools.</w:t>
      </w:r>
    </w:p>
    <w:p w14:paraId="13F7F8BB" w14:textId="77777777" w:rsidR="003E6869" w:rsidRDefault="003E6869" w:rsidP="003E6869">
      <w:pPr>
        <w:pStyle w:val="SubStepAlpha"/>
      </w:pPr>
      <w:r>
        <w:t>Within your custom console, navigate to the Event Viewer.</w:t>
      </w:r>
    </w:p>
    <w:p w14:paraId="39F54ED9" w14:textId="6BA74103" w:rsidR="00461810" w:rsidRPr="00461810" w:rsidRDefault="003E6869" w:rsidP="00461810">
      <w:pPr>
        <w:pStyle w:val="Heading4"/>
      </w:pPr>
      <w:r>
        <w:lastRenderedPageBreak/>
        <w:t>Question:</w:t>
      </w:r>
    </w:p>
    <w:p w14:paraId="6DFC47BA" w14:textId="59C00F85" w:rsidR="003E6869" w:rsidRDefault="003E6869" w:rsidP="005C58F1">
      <w:pPr>
        <w:pStyle w:val="BodyTextL50"/>
        <w:keepNext/>
      </w:pPr>
      <w:r>
        <w:t>What was the path you use to navigate to the Event Viewer?</w:t>
      </w:r>
    </w:p>
    <w:p w14:paraId="4BEB4CC4" w14:textId="3827FE50" w:rsidR="005C58F1" w:rsidRDefault="005C58F1" w:rsidP="005C58F1">
      <w:pPr>
        <w:pStyle w:val="BodyTextL50"/>
        <w:keepNext/>
      </w:pPr>
      <w:r>
        <w:t>The Computer Management (Local)</w:t>
      </w:r>
    </w:p>
    <w:p w14:paraId="6C0E9994" w14:textId="32BEAF38" w:rsidR="00461810" w:rsidRDefault="00461810" w:rsidP="005C58F1">
      <w:pPr>
        <w:pStyle w:val="BodyTextL50"/>
        <w:keepNext/>
      </w:pPr>
      <w:r w:rsidRPr="00461810">
        <w:drawing>
          <wp:inline distT="0" distB="0" distL="0" distR="0" wp14:anchorId="5854C21F" wp14:editId="32279953">
            <wp:extent cx="6400800" cy="5781040"/>
            <wp:effectExtent l="0" t="0" r="0" b="0"/>
            <wp:docPr id="55054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49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8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AA1A" w14:textId="77777777" w:rsidR="003E6869" w:rsidRPr="00B6341B" w:rsidRDefault="003E6869" w:rsidP="003E6869">
      <w:pPr>
        <w:pStyle w:val="SubStepAlpha"/>
      </w:pPr>
      <w:r>
        <w:t xml:space="preserve">Close the </w:t>
      </w:r>
      <w:r w:rsidRPr="00034216">
        <w:rPr>
          <w:b/>
        </w:rPr>
        <w:t>Console</w:t>
      </w:r>
      <w:r>
        <w:t xml:space="preserve"> window when you finish your review. Click </w:t>
      </w:r>
      <w:r>
        <w:rPr>
          <w:b/>
        </w:rPr>
        <w:t>No</w:t>
      </w:r>
      <w:r>
        <w:t xml:space="preserve"> when prompted to save the changes.</w:t>
      </w:r>
    </w:p>
    <w:p w14:paraId="1E8260EB" w14:textId="77777777" w:rsidR="003E6869" w:rsidRDefault="003E6869" w:rsidP="003E6869">
      <w:pPr>
        <w:pStyle w:val="Heading2"/>
      </w:pPr>
      <w:r>
        <w:t>Registry Editor</w:t>
      </w:r>
    </w:p>
    <w:p w14:paraId="0ACCD711" w14:textId="77777777" w:rsidR="003E6869" w:rsidRPr="00B6341B" w:rsidRDefault="003E6869" w:rsidP="003E6869">
      <w:pPr>
        <w:pStyle w:val="Heading3"/>
      </w:pPr>
      <w:r>
        <w:t>Change your desktop background settings.</w:t>
      </w:r>
    </w:p>
    <w:p w14:paraId="6F635A6D" w14:textId="77777777" w:rsidR="003E6869" w:rsidRDefault="003E6869" w:rsidP="003E6869">
      <w:pPr>
        <w:pStyle w:val="SubStepAlpha"/>
      </w:pPr>
      <w:r>
        <w:t xml:space="preserve">Right-click the Desktop &gt; select </w:t>
      </w:r>
      <w:r>
        <w:rPr>
          <w:b/>
        </w:rPr>
        <w:t>Personalize</w:t>
      </w:r>
      <w:r>
        <w:t>.</w:t>
      </w:r>
    </w:p>
    <w:p w14:paraId="5190EABA" w14:textId="77777777" w:rsidR="003E6869" w:rsidRDefault="003E6869" w:rsidP="003E6869">
      <w:pPr>
        <w:pStyle w:val="Heading4"/>
      </w:pPr>
      <w:r>
        <w:lastRenderedPageBreak/>
        <w:t>Question:</w:t>
      </w:r>
    </w:p>
    <w:p w14:paraId="3F89C766" w14:textId="77777777" w:rsidR="003E6869" w:rsidRDefault="003E6869" w:rsidP="003E6869">
      <w:pPr>
        <w:pStyle w:val="BodyTextL50"/>
        <w:keepNext/>
      </w:pPr>
      <w:r w:rsidRPr="00B6341B">
        <w:t xml:space="preserve">What is the </w:t>
      </w:r>
      <w:r>
        <w:t>b</w:t>
      </w:r>
      <w:r w:rsidRPr="00B6341B">
        <w:t>ackground picture?</w:t>
      </w:r>
    </w:p>
    <w:p w14:paraId="34AE65D3" w14:textId="34E8E7F4" w:rsidR="003E6869" w:rsidRDefault="00461810" w:rsidP="003E6869">
      <w:pPr>
        <w:pStyle w:val="SubStepAlpha"/>
      </w:pPr>
      <w:r w:rsidRPr="00461810">
        <w:rPr>
          <w:b/>
          <w:i/>
          <w:color w:val="808080" w:themeColor="background1" w:themeShade="80"/>
        </w:rPr>
        <w:drawing>
          <wp:inline distT="0" distB="0" distL="0" distR="0" wp14:anchorId="7172E747" wp14:editId="601F8973">
            <wp:extent cx="6400800" cy="4561840"/>
            <wp:effectExtent l="0" t="0" r="0" b="0"/>
            <wp:docPr id="63823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38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810">
        <w:rPr>
          <w:b/>
          <w:i/>
          <w:color w:val="808080" w:themeColor="background1" w:themeShade="80"/>
        </w:rPr>
        <w:t xml:space="preserve"> </w:t>
      </w:r>
      <w:r w:rsidR="003E6869">
        <w:t xml:space="preserve">In Windows 10, select </w:t>
      </w:r>
      <w:r w:rsidR="003E6869">
        <w:rPr>
          <w:b/>
        </w:rPr>
        <w:t>Solid color</w:t>
      </w:r>
      <w:r w:rsidR="003E6869">
        <w:t xml:space="preserve"> in the Background drop-down list. Choose a </w:t>
      </w:r>
      <w:r w:rsidR="003E6869" w:rsidRPr="00047C2B">
        <w:rPr>
          <w:b/>
        </w:rPr>
        <w:t>blue</w:t>
      </w:r>
      <w:r w:rsidR="003E6869">
        <w:t xml:space="preserve"> background color.</w:t>
      </w:r>
    </w:p>
    <w:p w14:paraId="21850D19" w14:textId="77777777" w:rsidR="003E6869" w:rsidRPr="003F1FE0" w:rsidRDefault="003E6869" w:rsidP="003E6869">
      <w:pPr>
        <w:pStyle w:val="BodyTextL50"/>
      </w:pPr>
      <w:r>
        <w:t xml:space="preserve">In Windows 8.1 and 7, click </w:t>
      </w:r>
      <w:r>
        <w:rPr>
          <w:b/>
        </w:rPr>
        <w:t>Desktop Background</w:t>
      </w:r>
      <w:r>
        <w:t xml:space="preserve">. Select </w:t>
      </w:r>
      <w:r>
        <w:rPr>
          <w:b/>
        </w:rPr>
        <w:t>Solid Colors</w:t>
      </w:r>
      <w:r>
        <w:t xml:space="preserve"> in the Picture Location drop-down list. Choose a </w:t>
      </w:r>
      <w:r>
        <w:rPr>
          <w:b/>
        </w:rPr>
        <w:t>blue</w:t>
      </w:r>
      <w:r>
        <w:t xml:space="preserve"> background color.</w:t>
      </w:r>
    </w:p>
    <w:p w14:paraId="08542977" w14:textId="77777777" w:rsidR="003E6869" w:rsidRDefault="003E6869" w:rsidP="003E6869">
      <w:pPr>
        <w:pStyle w:val="SubStepAlpha"/>
      </w:pPr>
      <w:r w:rsidRPr="00B6341B">
        <w:t xml:space="preserve">Click </w:t>
      </w:r>
      <w:r w:rsidRPr="004C2055">
        <w:rPr>
          <w:b/>
        </w:rPr>
        <w:t>Save changes</w:t>
      </w:r>
      <w:r w:rsidRPr="00B6341B">
        <w:t>.</w:t>
      </w:r>
      <w:r>
        <w:t xml:space="preserve"> </w:t>
      </w:r>
      <w:r w:rsidRPr="00B6341B">
        <w:t>The computer screen should now have a blue background. If not, ask the instructor for assistance.</w:t>
      </w:r>
    </w:p>
    <w:p w14:paraId="1FC7623F" w14:textId="77777777" w:rsidR="003E6869" w:rsidRDefault="003E6869" w:rsidP="003E6869">
      <w:pPr>
        <w:pStyle w:val="SubStepAlpha"/>
      </w:pPr>
      <w:r>
        <w:t>Close all open windows.</w:t>
      </w:r>
    </w:p>
    <w:p w14:paraId="7264F83D" w14:textId="57326000" w:rsidR="00A6173A" w:rsidRDefault="00A6173A" w:rsidP="00A6173A">
      <w:pPr>
        <w:pStyle w:val="SubStepAlpha"/>
        <w:numPr>
          <w:ilvl w:val="0"/>
          <w:numId w:val="0"/>
        </w:numPr>
      </w:pPr>
      <w:r w:rsidRPr="00A6173A">
        <w:lastRenderedPageBreak/>
        <w:drawing>
          <wp:inline distT="0" distB="0" distL="0" distR="0" wp14:anchorId="4299D1D1" wp14:editId="511C871C">
            <wp:extent cx="6400800" cy="3372485"/>
            <wp:effectExtent l="0" t="0" r="0" b="0"/>
            <wp:docPr id="199205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59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BE37" w14:textId="77777777" w:rsidR="003E6869" w:rsidRPr="00B6341B" w:rsidRDefault="003E6869" w:rsidP="003E6869">
      <w:pPr>
        <w:pStyle w:val="Heading3"/>
      </w:pPr>
      <w:r>
        <w:t>Open the registry editor.</w:t>
      </w:r>
    </w:p>
    <w:p w14:paraId="005E07B8" w14:textId="77777777" w:rsidR="003E6869" w:rsidRPr="00B6341B" w:rsidRDefault="003E6869" w:rsidP="003E6869">
      <w:pPr>
        <w:pStyle w:val="SubStepAlpha"/>
        <w:numPr>
          <w:ilvl w:val="2"/>
          <w:numId w:val="10"/>
        </w:numPr>
      </w:pPr>
      <w:r>
        <w:t>To o</w:t>
      </w:r>
      <w:r w:rsidRPr="00B6341B">
        <w:t xml:space="preserve">pen </w:t>
      </w:r>
      <w:r>
        <w:t xml:space="preserve">the </w:t>
      </w:r>
      <w:r w:rsidRPr="009E01B5">
        <w:rPr>
          <w:b/>
        </w:rPr>
        <w:t>Registry Editor</w:t>
      </w:r>
      <w:r>
        <w:t xml:space="preserve">, </w:t>
      </w:r>
      <w:r w:rsidRPr="00B6341B">
        <w:t xml:space="preserve">click </w:t>
      </w:r>
      <w:r w:rsidRPr="009E01B5">
        <w:rPr>
          <w:b/>
        </w:rPr>
        <w:t>Start</w:t>
      </w:r>
      <w:r>
        <w:t xml:space="preserve"> and</w:t>
      </w:r>
      <w:r w:rsidRPr="00B6341B">
        <w:t xml:space="preserve"> type </w:t>
      </w:r>
      <w:r w:rsidRPr="009E01B5">
        <w:rPr>
          <w:b/>
        </w:rPr>
        <w:t>regedit</w:t>
      </w:r>
      <w:r w:rsidRPr="00047C2B">
        <w:t>.</w:t>
      </w:r>
      <w:r>
        <w:t xml:space="preserve"> Click </w:t>
      </w:r>
      <w:r>
        <w:rPr>
          <w:b/>
        </w:rPr>
        <w:t>Yes</w:t>
      </w:r>
      <w:r>
        <w:t xml:space="preserve"> to allow Registry Editor to make changes to the computer.</w:t>
      </w:r>
    </w:p>
    <w:p w14:paraId="325AD91D" w14:textId="77777777" w:rsidR="003E6869" w:rsidRDefault="003E6869" w:rsidP="003E6869">
      <w:pPr>
        <w:pStyle w:val="BodyTextL25"/>
      </w:pPr>
      <w:r w:rsidRPr="00B6341B">
        <w:rPr>
          <w:b/>
        </w:rPr>
        <w:t>Note</w:t>
      </w:r>
      <w:r w:rsidRPr="00B6341B">
        <w:t>: Do not make any changes in the Registry Editor without instructor permission.</w:t>
      </w:r>
    </w:p>
    <w:p w14:paraId="6247FB03" w14:textId="77777777" w:rsidR="003E6869" w:rsidRDefault="003E6869" w:rsidP="003E6869">
      <w:pPr>
        <w:pStyle w:val="SubStepAlpha"/>
        <w:numPr>
          <w:ilvl w:val="2"/>
          <w:numId w:val="10"/>
        </w:numPr>
      </w:pPr>
      <w:r>
        <w:t xml:space="preserve">Select and expand </w:t>
      </w:r>
      <w:r w:rsidRPr="00B6341B">
        <w:t xml:space="preserve">the </w:t>
      </w:r>
      <w:r w:rsidRPr="00B6341B">
        <w:rPr>
          <w:b/>
        </w:rPr>
        <w:t>HKEY_CURRENT_USER</w:t>
      </w:r>
      <w:r w:rsidRPr="00B6341B">
        <w:t xml:space="preserve"> </w:t>
      </w:r>
      <w:r>
        <w:t>entry</w:t>
      </w:r>
      <w:r w:rsidRPr="00B6341B">
        <w:t>.</w:t>
      </w:r>
    </w:p>
    <w:p w14:paraId="7E758345" w14:textId="77777777" w:rsidR="003E6869" w:rsidRDefault="003E6869" w:rsidP="003E6869">
      <w:pPr>
        <w:pStyle w:val="SubStepAlpha"/>
        <w:keepNext/>
        <w:numPr>
          <w:ilvl w:val="2"/>
          <w:numId w:val="10"/>
        </w:numPr>
      </w:pPr>
      <w:r>
        <w:t xml:space="preserve">Expand </w:t>
      </w:r>
      <w:r>
        <w:rPr>
          <w:b/>
        </w:rPr>
        <w:t>Co</w:t>
      </w:r>
      <w:r w:rsidR="00231342">
        <w:rPr>
          <w:b/>
        </w:rPr>
        <w:t>ntrol</w:t>
      </w:r>
      <w:r>
        <w:rPr>
          <w:b/>
        </w:rPr>
        <w:t xml:space="preserve"> Panel</w:t>
      </w:r>
      <w:r>
        <w:t xml:space="preserve">. Click </w:t>
      </w:r>
      <w:r>
        <w:rPr>
          <w:b/>
        </w:rPr>
        <w:t>Colors</w:t>
      </w:r>
      <w:r>
        <w:t xml:space="preserve">. Click </w:t>
      </w:r>
      <w:r>
        <w:rPr>
          <w:b/>
        </w:rPr>
        <w:t>Background</w:t>
      </w:r>
      <w:r>
        <w:t xml:space="preserve"> in the right panel.</w:t>
      </w:r>
    </w:p>
    <w:p w14:paraId="7D39DE75" w14:textId="77777777" w:rsidR="003E6869" w:rsidRDefault="003E6869" w:rsidP="003E6869">
      <w:pPr>
        <w:pStyle w:val="Visual"/>
      </w:pPr>
      <w:r w:rsidRPr="00733D21">
        <w:rPr>
          <w:noProof/>
        </w:rPr>
        <w:drawing>
          <wp:inline distT="0" distB="0" distL="0" distR="0" wp14:anchorId="6CED059D" wp14:editId="5BFD5C95">
            <wp:extent cx="5486400" cy="2404110"/>
            <wp:effectExtent l="0" t="0" r="0" b="0"/>
            <wp:docPr id="8" name="Picture 8" descr="This image displays the registry information regarding the desktop background col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1A07" w14:textId="77777777" w:rsidR="003E6869" w:rsidRDefault="003E6869" w:rsidP="003E6869">
      <w:pPr>
        <w:pStyle w:val="Heading4"/>
      </w:pPr>
      <w:r>
        <w:lastRenderedPageBreak/>
        <w:t>Question:</w:t>
      </w:r>
    </w:p>
    <w:p w14:paraId="27AB4B32" w14:textId="77777777" w:rsidR="003E6869" w:rsidRPr="00B6341B" w:rsidRDefault="003E6869" w:rsidP="003E6869">
      <w:pPr>
        <w:pStyle w:val="BodyTextL50"/>
        <w:keepNext/>
      </w:pPr>
      <w:r w:rsidRPr="00B6341B">
        <w:t>What is the data value of the Background (hint – it has three numbers that correspond to red, green, and blue)?</w:t>
      </w:r>
    </w:p>
    <w:p w14:paraId="06527F11" w14:textId="0187440D" w:rsidR="003E6869" w:rsidRPr="00B6341B" w:rsidRDefault="00A6173A" w:rsidP="003E6869">
      <w:pPr>
        <w:pStyle w:val="Heading3"/>
      </w:pPr>
      <w:r w:rsidRPr="00A6173A">
        <w:rPr>
          <w:rFonts w:eastAsia="Calibri"/>
          <w:bCs w:val="0"/>
          <w:i/>
          <w:color w:val="808080" w:themeColor="background1" w:themeShade="80"/>
          <w:sz w:val="20"/>
          <w:szCs w:val="22"/>
        </w:rPr>
        <w:drawing>
          <wp:inline distT="0" distB="0" distL="0" distR="0" wp14:anchorId="07DAAE91" wp14:editId="6B67A08D">
            <wp:extent cx="6400800" cy="5274945"/>
            <wp:effectExtent l="0" t="0" r="0" b="1905"/>
            <wp:docPr id="203186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69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73A">
        <w:rPr>
          <w:rFonts w:eastAsia="Calibri"/>
          <w:bCs w:val="0"/>
          <w:i/>
          <w:color w:val="808080" w:themeColor="background1" w:themeShade="80"/>
          <w:sz w:val="20"/>
          <w:szCs w:val="22"/>
        </w:rPr>
        <w:t xml:space="preserve"> </w:t>
      </w:r>
      <w:r w:rsidR="003E6869">
        <w:t>Export a registry key.</w:t>
      </w:r>
    </w:p>
    <w:p w14:paraId="25E161E7" w14:textId="77777777" w:rsidR="003E6869" w:rsidRPr="00B6341B" w:rsidRDefault="003E6869" w:rsidP="003E6869">
      <w:pPr>
        <w:pStyle w:val="BodyTextL25"/>
      </w:pPr>
      <w:r>
        <w:t>You will</w:t>
      </w:r>
      <w:r w:rsidRPr="00B6341B">
        <w:t xml:space="preserve"> export the </w:t>
      </w:r>
      <w:r w:rsidRPr="009E01B5">
        <w:rPr>
          <w:b/>
        </w:rPr>
        <w:t>HKEY_CURRENT_USER\Control Panel\Colors</w:t>
      </w:r>
      <w:r w:rsidRPr="00B6341B">
        <w:t xml:space="preserve"> folder.</w:t>
      </w:r>
    </w:p>
    <w:p w14:paraId="5275B3A2" w14:textId="77777777" w:rsidR="003E6869" w:rsidRDefault="003E6869" w:rsidP="003E6869">
      <w:pPr>
        <w:pStyle w:val="SubStepAlpha"/>
      </w:pPr>
      <w:r w:rsidRPr="00B6341B">
        <w:t xml:space="preserve">In the left pane, </w:t>
      </w:r>
      <w:r>
        <w:t>select</w:t>
      </w:r>
      <w:r w:rsidRPr="00B6341B">
        <w:t xml:space="preserve"> the </w:t>
      </w:r>
      <w:r w:rsidRPr="00953B1F">
        <w:rPr>
          <w:b/>
        </w:rPr>
        <w:t>Colors</w:t>
      </w:r>
      <w:r w:rsidRPr="00B6341B">
        <w:t xml:space="preserve"> folder</w:t>
      </w:r>
      <w:r>
        <w:t xml:space="preserve"> and c</w:t>
      </w:r>
      <w:r w:rsidRPr="00B6341B">
        <w:t xml:space="preserve">lick </w:t>
      </w:r>
      <w:r w:rsidRPr="00953B1F">
        <w:rPr>
          <w:b/>
        </w:rPr>
        <w:t>File &gt; Export</w:t>
      </w:r>
      <w:r w:rsidRPr="00B6341B">
        <w:t>.</w:t>
      </w:r>
    </w:p>
    <w:p w14:paraId="08792A18" w14:textId="77777777" w:rsidR="003E6869" w:rsidRPr="00B6341B" w:rsidRDefault="003E6869" w:rsidP="003E6869">
      <w:pPr>
        <w:pStyle w:val="SubStepAlpha"/>
      </w:pPr>
      <w:r w:rsidRPr="00B6341B">
        <w:t xml:space="preserve">Save the file to the Desktop with the name </w:t>
      </w:r>
      <w:r w:rsidRPr="00953B1F">
        <w:rPr>
          <w:b/>
        </w:rPr>
        <w:t>BlueBKG</w:t>
      </w:r>
      <w:r w:rsidRPr="00B6341B">
        <w:t>.</w:t>
      </w:r>
    </w:p>
    <w:p w14:paraId="2B507ED6" w14:textId="77777777" w:rsidR="003E6869" w:rsidRDefault="003E6869" w:rsidP="003E6869">
      <w:pPr>
        <w:pStyle w:val="SubStepAlpha"/>
      </w:pPr>
      <w:r w:rsidRPr="00B6341B">
        <w:t xml:space="preserve">At the desktop, right-click the </w:t>
      </w:r>
      <w:r w:rsidRPr="00B6341B">
        <w:rPr>
          <w:b/>
        </w:rPr>
        <w:t>BlueBKG.reg</w:t>
      </w:r>
      <w:r w:rsidRPr="00B6341B">
        <w:t xml:space="preserve"> icon </w:t>
      </w:r>
      <w:r>
        <w:t>and select</w:t>
      </w:r>
      <w:r w:rsidRPr="00B6341B">
        <w:rPr>
          <w:b/>
        </w:rPr>
        <w:t xml:space="preserve"> Edit</w:t>
      </w:r>
      <w:r w:rsidRPr="00B6341B">
        <w:t>.</w:t>
      </w:r>
    </w:p>
    <w:p w14:paraId="4A1EA059" w14:textId="77777777" w:rsidR="003E6869" w:rsidRDefault="003E6869" w:rsidP="003E6869">
      <w:pPr>
        <w:pStyle w:val="SubStepAlpha"/>
      </w:pPr>
      <w:r>
        <w:t xml:space="preserve">Notepad opens displaying the contents of </w:t>
      </w:r>
      <w:r w:rsidRPr="00034216">
        <w:rPr>
          <w:b/>
        </w:rPr>
        <w:t>BlueBKG.reg</w:t>
      </w:r>
      <w:r>
        <w:t>.</w:t>
      </w:r>
    </w:p>
    <w:p w14:paraId="13FA508C" w14:textId="77777777" w:rsidR="003E6869" w:rsidRPr="00B6341B" w:rsidRDefault="003E6869" w:rsidP="003E6869">
      <w:pPr>
        <w:pStyle w:val="Heading4"/>
      </w:pPr>
      <w:r>
        <w:lastRenderedPageBreak/>
        <w:t>Question:</w:t>
      </w:r>
    </w:p>
    <w:p w14:paraId="04F0D903" w14:textId="77777777" w:rsidR="003E6869" w:rsidRPr="00B6341B" w:rsidRDefault="003E6869" w:rsidP="003E6869">
      <w:pPr>
        <w:pStyle w:val="BodyTextL50"/>
        <w:keepNext/>
      </w:pPr>
      <w:r w:rsidRPr="00B6341B">
        <w:t xml:space="preserve">What is the data value of the </w:t>
      </w:r>
      <w:r w:rsidRPr="009E01B5">
        <w:rPr>
          <w:b/>
        </w:rPr>
        <w:t>Background</w:t>
      </w:r>
      <w:r w:rsidRPr="00B6341B">
        <w:t>?</w:t>
      </w:r>
    </w:p>
    <w:p w14:paraId="26C20CE0" w14:textId="63F9E44A" w:rsidR="003E6869" w:rsidRPr="00B6341B" w:rsidRDefault="00A6173A" w:rsidP="003E6869">
      <w:pPr>
        <w:pStyle w:val="AnswerLineL50"/>
      </w:pPr>
      <w:r w:rsidRPr="00A6173A">
        <w:drawing>
          <wp:inline distT="0" distB="0" distL="0" distR="0" wp14:anchorId="402A0D40" wp14:editId="284B188F">
            <wp:extent cx="4054191" cy="6149873"/>
            <wp:effectExtent l="0" t="0" r="3810" b="3810"/>
            <wp:docPr id="159935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542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BD78" w14:textId="77777777" w:rsidR="003E6869" w:rsidRPr="00B6341B" w:rsidRDefault="003E6869" w:rsidP="003E6869">
      <w:pPr>
        <w:pStyle w:val="SubStepAlpha"/>
      </w:pPr>
      <w:r w:rsidRPr="00B6341B">
        <w:t xml:space="preserve">Close the </w:t>
      </w:r>
      <w:r w:rsidRPr="003E6869">
        <w:rPr>
          <w:b/>
        </w:rPr>
        <w:t>BlueBKG.reg – Notepad</w:t>
      </w:r>
      <w:r w:rsidRPr="00B6341B">
        <w:t xml:space="preserve"> window.</w:t>
      </w:r>
    </w:p>
    <w:p w14:paraId="0295AB78" w14:textId="77777777" w:rsidR="003E6869" w:rsidRPr="00B6341B" w:rsidRDefault="003E6869" w:rsidP="003E6869">
      <w:pPr>
        <w:pStyle w:val="SubStepAlpha"/>
      </w:pPr>
      <w:r w:rsidRPr="00B6341B">
        <w:t>Open the Personaliz</w:t>
      </w:r>
      <w:r>
        <w:t xml:space="preserve">ation window </w:t>
      </w:r>
      <w:r w:rsidRPr="00B6341B">
        <w:t xml:space="preserve">by right-clicking the </w:t>
      </w:r>
      <w:r w:rsidRPr="009E01B5">
        <w:rPr>
          <w:b/>
        </w:rPr>
        <w:t>Desktop &gt; Personalize &gt; Desktop Background</w:t>
      </w:r>
      <w:r w:rsidRPr="00B6341B">
        <w:t>.</w:t>
      </w:r>
      <w:r>
        <w:t xml:space="preserve"> </w:t>
      </w:r>
      <w:r w:rsidRPr="00B6341B">
        <w:t xml:space="preserve">Select a </w:t>
      </w:r>
      <w:r w:rsidRPr="00185532">
        <w:rPr>
          <w:b/>
        </w:rPr>
        <w:t>red</w:t>
      </w:r>
      <w:r w:rsidRPr="00B6341B">
        <w:t xml:space="preserve"> </w:t>
      </w:r>
      <w:r>
        <w:t xml:space="preserve">background </w:t>
      </w:r>
      <w:r w:rsidRPr="00B6341B">
        <w:t>color.</w:t>
      </w:r>
    </w:p>
    <w:p w14:paraId="42DFCC45" w14:textId="77777777" w:rsidR="003E6869" w:rsidRPr="00B6341B" w:rsidRDefault="003E6869" w:rsidP="003E6869">
      <w:pPr>
        <w:pStyle w:val="SubStepAlpha"/>
      </w:pPr>
      <w:r w:rsidRPr="00B6341B">
        <w:t xml:space="preserve">Click </w:t>
      </w:r>
      <w:r w:rsidRPr="009E01B5">
        <w:rPr>
          <w:b/>
        </w:rPr>
        <w:t xml:space="preserve">Save </w:t>
      </w:r>
      <w:r w:rsidRPr="00034216">
        <w:t>changes</w:t>
      </w:r>
      <w:r>
        <w:t>. C</w:t>
      </w:r>
      <w:r w:rsidRPr="00953B1F">
        <w:t>lose</w:t>
      </w:r>
      <w:r>
        <w:t xml:space="preserve"> the </w:t>
      </w:r>
      <w:r w:rsidRPr="00034216">
        <w:rPr>
          <w:b/>
        </w:rPr>
        <w:t xml:space="preserve">Personalization </w:t>
      </w:r>
      <w:r>
        <w:t>window.</w:t>
      </w:r>
    </w:p>
    <w:p w14:paraId="1EAC5D52" w14:textId="77777777" w:rsidR="003E6869" w:rsidRPr="00B6341B" w:rsidRDefault="003E6869" w:rsidP="003E6869">
      <w:pPr>
        <w:pStyle w:val="SubStepAlpha"/>
      </w:pPr>
      <w:r>
        <w:t>T</w:t>
      </w:r>
      <w:r w:rsidRPr="00B6341B">
        <w:t>he desktop</w:t>
      </w:r>
      <w:r>
        <w:t xml:space="preserve"> background</w:t>
      </w:r>
      <w:r w:rsidRPr="00B6341B">
        <w:t xml:space="preserve"> </w:t>
      </w:r>
      <w:r>
        <w:t>should be</w:t>
      </w:r>
      <w:r w:rsidRPr="00B6341B">
        <w:t xml:space="preserve"> red.</w:t>
      </w:r>
      <w:r>
        <w:t xml:space="preserve"> </w:t>
      </w:r>
      <w:r w:rsidRPr="00B6341B">
        <w:t xml:space="preserve">Click the </w:t>
      </w:r>
      <w:r w:rsidRPr="00953B1F">
        <w:rPr>
          <w:b/>
        </w:rPr>
        <w:t>Registry Editor</w:t>
      </w:r>
      <w:r w:rsidRPr="00B6341B">
        <w:t xml:space="preserve"> window.</w:t>
      </w:r>
    </w:p>
    <w:p w14:paraId="5584CCA2" w14:textId="77777777" w:rsidR="003E6869" w:rsidRDefault="003E6869" w:rsidP="003E6869">
      <w:pPr>
        <w:pStyle w:val="SubStepAlpha"/>
      </w:pPr>
      <w:r w:rsidRPr="00B6341B">
        <w:t xml:space="preserve">On your keyboard, press </w:t>
      </w:r>
      <w:r w:rsidRPr="00185532">
        <w:rPr>
          <w:b/>
        </w:rPr>
        <w:t>F5</w:t>
      </w:r>
      <w:r w:rsidRPr="00B6341B">
        <w:t xml:space="preserve"> to refresh the </w:t>
      </w:r>
      <w:r w:rsidRPr="00185532">
        <w:rPr>
          <w:b/>
        </w:rPr>
        <w:t>Registry Editor</w:t>
      </w:r>
      <w:r w:rsidRPr="00B6341B">
        <w:t xml:space="preserve"> window.</w:t>
      </w:r>
    </w:p>
    <w:p w14:paraId="62AB4561" w14:textId="77777777" w:rsidR="003E6869" w:rsidRPr="00B6341B" w:rsidRDefault="003E6869" w:rsidP="003E6869">
      <w:pPr>
        <w:pStyle w:val="Heading4"/>
      </w:pPr>
      <w:r>
        <w:lastRenderedPageBreak/>
        <w:t>Question:</w:t>
      </w:r>
    </w:p>
    <w:p w14:paraId="5F9194F8" w14:textId="77777777" w:rsidR="003E6869" w:rsidRDefault="003E6869" w:rsidP="003E6869">
      <w:pPr>
        <w:pStyle w:val="BodyTextL50"/>
        <w:keepNext/>
      </w:pPr>
      <w:r w:rsidRPr="00B6341B">
        <w:t xml:space="preserve">What is the data value of the Background? </w:t>
      </w:r>
      <w:r>
        <w:t>Compare the new value in the Registry to the value saved in BlueBKG.reg.</w:t>
      </w:r>
    </w:p>
    <w:p w14:paraId="3DDE60CB" w14:textId="2AABB5F0" w:rsidR="00ED076D" w:rsidRPr="00B6341B" w:rsidRDefault="00ED076D" w:rsidP="003E6869">
      <w:pPr>
        <w:pStyle w:val="BodyTextL50"/>
        <w:keepNext/>
      </w:pPr>
      <w:r w:rsidRPr="00ED076D">
        <w:drawing>
          <wp:inline distT="0" distB="0" distL="0" distR="0" wp14:anchorId="186F94BA" wp14:editId="2206B21E">
            <wp:extent cx="6400800" cy="5281930"/>
            <wp:effectExtent l="0" t="0" r="0" b="0"/>
            <wp:docPr id="210281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191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0A94" w14:textId="77777777" w:rsidR="003E6869" w:rsidRPr="00B6341B" w:rsidRDefault="003E6869" w:rsidP="003E6869">
      <w:pPr>
        <w:pStyle w:val="Heading3"/>
      </w:pPr>
      <w:r>
        <w:t>Import a registry file.</w:t>
      </w:r>
    </w:p>
    <w:p w14:paraId="1B0DA902" w14:textId="77777777" w:rsidR="003E6869" w:rsidRPr="00B6341B" w:rsidRDefault="003E6869" w:rsidP="003E6869">
      <w:pPr>
        <w:pStyle w:val="BodyTextL25"/>
      </w:pPr>
      <w:r>
        <w:t xml:space="preserve">You </w:t>
      </w:r>
      <w:r w:rsidRPr="00B6341B">
        <w:t>will</w:t>
      </w:r>
      <w:r>
        <w:t xml:space="preserve"> </w:t>
      </w:r>
      <w:r w:rsidRPr="00B6341B">
        <w:t>import</w:t>
      </w:r>
      <w:r>
        <w:t xml:space="preserve"> the</w:t>
      </w:r>
      <w:r w:rsidRPr="00B6341B">
        <w:t xml:space="preserve"> </w:t>
      </w:r>
      <w:r w:rsidRPr="00B6341B">
        <w:rPr>
          <w:b/>
        </w:rPr>
        <w:t>BlueBKG.reg</w:t>
      </w:r>
      <w:r w:rsidRPr="00B6341B">
        <w:t xml:space="preserve"> file</w:t>
      </w:r>
      <w:r>
        <w:t xml:space="preserve"> to change the Desktop ground back to blue.</w:t>
      </w:r>
    </w:p>
    <w:p w14:paraId="76197203" w14:textId="77777777" w:rsidR="003E6869" w:rsidRPr="00B6341B" w:rsidRDefault="003E6869" w:rsidP="00C121EA">
      <w:pPr>
        <w:pStyle w:val="SubStepAlpha"/>
      </w:pPr>
      <w:r w:rsidRPr="00B6341B">
        <w:t xml:space="preserve">Click the </w:t>
      </w:r>
      <w:r w:rsidRPr="009E01B5">
        <w:rPr>
          <w:b/>
        </w:rPr>
        <w:t>Registry Editor</w:t>
      </w:r>
      <w:r w:rsidRPr="00B6341B">
        <w:t xml:space="preserve"> window</w:t>
      </w:r>
      <w:r>
        <w:t>.</w:t>
      </w:r>
    </w:p>
    <w:p w14:paraId="4937D773" w14:textId="77777777" w:rsidR="003E6869" w:rsidRPr="00B6341B" w:rsidRDefault="003E6869" w:rsidP="00C121EA">
      <w:pPr>
        <w:pStyle w:val="SubStepAlpha"/>
      </w:pPr>
      <w:r w:rsidRPr="00B6341B">
        <w:t xml:space="preserve">Click </w:t>
      </w:r>
      <w:r w:rsidRPr="00B6341B">
        <w:rPr>
          <w:b/>
        </w:rPr>
        <w:t xml:space="preserve">File </w:t>
      </w:r>
      <w:r w:rsidRPr="00047C2B">
        <w:t>&gt;</w:t>
      </w:r>
      <w:r w:rsidRPr="00B6341B">
        <w:rPr>
          <w:b/>
        </w:rPr>
        <w:t xml:space="preserve"> Import</w:t>
      </w:r>
      <w:r w:rsidRPr="00B6341B">
        <w:t xml:space="preserve">. Locate and click the </w:t>
      </w:r>
      <w:r w:rsidRPr="00B6341B">
        <w:rPr>
          <w:b/>
        </w:rPr>
        <w:t>BlueBKG.reg</w:t>
      </w:r>
      <w:r w:rsidRPr="00B6341B">
        <w:t xml:space="preserve"> </w:t>
      </w:r>
      <w:r>
        <w:t>file</w:t>
      </w:r>
      <w:r w:rsidRPr="00B6341B">
        <w:t xml:space="preserve"> then click </w:t>
      </w:r>
      <w:r w:rsidRPr="00B6341B">
        <w:rPr>
          <w:b/>
        </w:rPr>
        <w:t>Open</w:t>
      </w:r>
      <w:r w:rsidRPr="00B6341B">
        <w:t>.</w:t>
      </w:r>
    </w:p>
    <w:p w14:paraId="7E512214" w14:textId="77777777" w:rsidR="003E6869" w:rsidRPr="00B6341B" w:rsidRDefault="003E6869" w:rsidP="00C121EA">
      <w:pPr>
        <w:pStyle w:val="SubStepAlpha"/>
      </w:pPr>
      <w:r>
        <w:t xml:space="preserve">The </w:t>
      </w:r>
      <w:r w:rsidRPr="00185532">
        <w:rPr>
          <w:b/>
        </w:rPr>
        <w:t>Registry Editor</w:t>
      </w:r>
      <w:r>
        <w:t xml:space="preserve"> informational message opens letting you know that keys and values have been successfully added to the registry. </w:t>
      </w:r>
      <w:r w:rsidRPr="00B6341B">
        <w:t xml:space="preserve">Click </w:t>
      </w:r>
      <w:r w:rsidRPr="00185532">
        <w:rPr>
          <w:b/>
        </w:rPr>
        <w:t>OK</w:t>
      </w:r>
      <w:r w:rsidRPr="00B6341B">
        <w:t>.</w:t>
      </w:r>
    </w:p>
    <w:p w14:paraId="0995482A" w14:textId="77777777" w:rsidR="003E6869" w:rsidRDefault="003E6869" w:rsidP="00C121EA">
      <w:pPr>
        <w:pStyle w:val="SubStepAlpha"/>
      </w:pPr>
      <w:r>
        <w:t>Select</w:t>
      </w:r>
      <w:r w:rsidRPr="00B6341B">
        <w:t xml:space="preserve"> the </w:t>
      </w:r>
      <w:r w:rsidRPr="009E01B5">
        <w:rPr>
          <w:b/>
        </w:rPr>
        <w:t>Registry Editor</w:t>
      </w:r>
      <w:r w:rsidRPr="00B6341B">
        <w:t xml:space="preserve"> window.</w:t>
      </w:r>
    </w:p>
    <w:p w14:paraId="3EFE2024" w14:textId="77777777" w:rsidR="00C121EA" w:rsidRPr="00B6341B" w:rsidRDefault="00C121EA" w:rsidP="00C121EA">
      <w:pPr>
        <w:pStyle w:val="Heading4"/>
      </w:pPr>
      <w:r>
        <w:lastRenderedPageBreak/>
        <w:t>Questions:</w:t>
      </w:r>
    </w:p>
    <w:p w14:paraId="18095C1C" w14:textId="3BF4F412" w:rsidR="00C121EA" w:rsidRDefault="003E6869" w:rsidP="00ED076D">
      <w:pPr>
        <w:pStyle w:val="BodyTextL50"/>
        <w:keepNext/>
      </w:pPr>
      <w:r w:rsidRPr="00B6341B">
        <w:t>What is th</w:t>
      </w:r>
      <w:r w:rsidR="00C121EA">
        <w:t>e data value of the Background?</w:t>
      </w:r>
    </w:p>
    <w:p w14:paraId="3600CAE9" w14:textId="1A1F35A0" w:rsidR="00ED076D" w:rsidRDefault="00ED076D" w:rsidP="00ED076D">
      <w:pPr>
        <w:pStyle w:val="BodyTextL50"/>
        <w:keepNext/>
      </w:pPr>
      <w:r w:rsidRPr="00ED076D">
        <w:drawing>
          <wp:inline distT="0" distB="0" distL="0" distR="0" wp14:anchorId="3A58F45F" wp14:editId="40159D53">
            <wp:extent cx="6400800" cy="5276215"/>
            <wp:effectExtent l="0" t="0" r="0" b="635"/>
            <wp:docPr id="100266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692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4B6E" w14:textId="77777777" w:rsidR="00C121EA" w:rsidRDefault="003E6869" w:rsidP="003E6869">
      <w:pPr>
        <w:pStyle w:val="BodyTextL50"/>
        <w:tabs>
          <w:tab w:val="left" w:leader="underscore" w:pos="10080"/>
        </w:tabs>
      </w:pPr>
      <w:r w:rsidRPr="00B6341B">
        <w:t>What is the color of the desktop?</w:t>
      </w:r>
    </w:p>
    <w:p w14:paraId="2817B0B6" w14:textId="221B95F1" w:rsidR="00ED076D" w:rsidRPr="00ED076D" w:rsidRDefault="00ED076D" w:rsidP="003E6869">
      <w:pPr>
        <w:pStyle w:val="BodyTextL50"/>
        <w:tabs>
          <w:tab w:val="left" w:leader="underscore" w:pos="10080"/>
        </w:tabs>
        <w:rPr>
          <w:b/>
          <w:bCs/>
          <w:i/>
          <w:iCs/>
        </w:rPr>
      </w:pPr>
      <w:r w:rsidRPr="00ED076D">
        <w:rPr>
          <w:b/>
          <w:bCs/>
          <w:i/>
          <w:iCs/>
        </w:rPr>
        <w:t>Red</w:t>
      </w:r>
    </w:p>
    <w:p w14:paraId="7FB8E148" w14:textId="1D57861F" w:rsidR="003E6869" w:rsidRDefault="003E6869" w:rsidP="00C121EA">
      <w:pPr>
        <w:pStyle w:val="SubStepAlpha"/>
      </w:pPr>
      <w:r w:rsidRPr="00B6341B">
        <w:t>Restart the computer.</w:t>
      </w:r>
    </w:p>
    <w:p w14:paraId="72A78303" w14:textId="77777777" w:rsidR="00C121EA" w:rsidRDefault="00C121EA" w:rsidP="00C121EA">
      <w:pPr>
        <w:pStyle w:val="Heading4"/>
      </w:pPr>
      <w:r>
        <w:t>Question:</w:t>
      </w:r>
    </w:p>
    <w:p w14:paraId="1F59EDAC" w14:textId="77777777" w:rsidR="00C121EA" w:rsidRDefault="003E6869" w:rsidP="003E6869">
      <w:pPr>
        <w:pStyle w:val="BodyTextL50"/>
        <w:tabs>
          <w:tab w:val="left" w:leader="underscore" w:pos="10080"/>
        </w:tabs>
      </w:pPr>
      <w:r w:rsidRPr="00B6341B">
        <w:t>What is the color of the desktop?</w:t>
      </w:r>
    </w:p>
    <w:p w14:paraId="57FFA265" w14:textId="77777777" w:rsidR="003E6869" w:rsidRPr="00B6341B" w:rsidRDefault="00C121EA" w:rsidP="00C121EA">
      <w:pPr>
        <w:pStyle w:val="AnswerLineL50"/>
      </w:pPr>
      <w:r>
        <w:t>Type your answers here.</w:t>
      </w:r>
    </w:p>
    <w:p w14:paraId="0505DE67" w14:textId="77777777" w:rsidR="003E6869" w:rsidRDefault="003E6869" w:rsidP="00C121EA">
      <w:pPr>
        <w:pStyle w:val="SubStepAlpha"/>
      </w:pPr>
      <w:r w:rsidRPr="00B6341B">
        <w:t xml:space="preserve">Reset </w:t>
      </w:r>
      <w:r w:rsidRPr="009E01B5">
        <w:rPr>
          <w:b/>
        </w:rPr>
        <w:t>Display Properties Background</w:t>
      </w:r>
      <w:r w:rsidRPr="00B6341B">
        <w:t xml:space="preserve"> to the original settings.</w:t>
      </w:r>
    </w:p>
    <w:p w14:paraId="4D31C380" w14:textId="77777777" w:rsidR="003E6869" w:rsidRDefault="003E6869" w:rsidP="00C121EA">
      <w:pPr>
        <w:pStyle w:val="SubStepAlpha"/>
      </w:pPr>
      <w:r>
        <w:t>Close all open windows.</w:t>
      </w:r>
    </w:p>
    <w:p w14:paraId="0925D42E" w14:textId="77777777" w:rsidR="003E6869" w:rsidRDefault="003E6869" w:rsidP="00C121EA">
      <w:pPr>
        <w:pStyle w:val="SubStepAlpha"/>
      </w:pPr>
      <w:r>
        <w:t>Delete the custom console and BlueBKG file on the desktop.</w:t>
      </w:r>
    </w:p>
    <w:p w14:paraId="0B49918D" w14:textId="77777777" w:rsidR="003E6869" w:rsidRDefault="003E6869" w:rsidP="003E6869">
      <w:pPr>
        <w:pStyle w:val="LabSection"/>
        <w:numPr>
          <w:ilvl w:val="0"/>
          <w:numId w:val="3"/>
        </w:numPr>
      </w:pPr>
      <w:r>
        <w:t>Reflection Question</w:t>
      </w:r>
    </w:p>
    <w:p w14:paraId="2061817A" w14:textId="77777777" w:rsidR="003E6869" w:rsidRDefault="003E6869" w:rsidP="00C121EA">
      <w:pPr>
        <w:pStyle w:val="ReflectionQ"/>
      </w:pPr>
      <w:r>
        <w:lastRenderedPageBreak/>
        <w:t>Why would it be beneficial to add snap-ins to the mmc that are for other computers on the network?</w:t>
      </w:r>
    </w:p>
    <w:p w14:paraId="57B0E216" w14:textId="77777777" w:rsidR="003E6869" w:rsidRDefault="00C121EA" w:rsidP="00C121EA">
      <w:pPr>
        <w:pStyle w:val="AnswerLineL25"/>
      </w:pPr>
      <w:r>
        <w:t>Type your answers here.</w:t>
      </w:r>
    </w:p>
    <w:p w14:paraId="37DE4BBF" w14:textId="77777777" w:rsidR="003E6869" w:rsidRDefault="003E6869" w:rsidP="003E6869">
      <w:pPr>
        <w:pStyle w:val="ReflectionQ"/>
      </w:pPr>
      <w:r>
        <w:t>After restarting the computer, why was the desktop color changed?</w:t>
      </w:r>
    </w:p>
    <w:p w14:paraId="660CAB7C" w14:textId="77777777" w:rsidR="003E6869" w:rsidRDefault="00C121EA" w:rsidP="00C121EA">
      <w:pPr>
        <w:pStyle w:val="AnswerLineL25"/>
      </w:pPr>
      <w:r>
        <w:t>Type your answers here.</w:t>
      </w:r>
    </w:p>
    <w:p w14:paraId="0F1BB0BB" w14:textId="77777777" w:rsidR="003E6869" w:rsidRPr="003E6869" w:rsidRDefault="00C121EA" w:rsidP="00C121EA">
      <w:pPr>
        <w:pStyle w:val="ConfigWindow"/>
      </w:pPr>
      <w:r>
        <w:t>End of Document</w:t>
      </w:r>
    </w:p>
    <w:sectPr w:rsidR="003E6869" w:rsidRPr="003E6869" w:rsidSect="009C318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6019E" w14:textId="77777777" w:rsidR="002D6EE9" w:rsidRDefault="002D6EE9" w:rsidP="00710659">
      <w:pPr>
        <w:spacing w:after="0" w:line="240" w:lineRule="auto"/>
      </w:pPr>
      <w:r>
        <w:separator/>
      </w:r>
    </w:p>
    <w:p w14:paraId="52C8FFCF" w14:textId="77777777" w:rsidR="002D6EE9" w:rsidRDefault="002D6EE9"/>
  </w:endnote>
  <w:endnote w:type="continuationSeparator" w:id="0">
    <w:p w14:paraId="25CC0189" w14:textId="77777777" w:rsidR="002D6EE9" w:rsidRDefault="002D6EE9" w:rsidP="00710659">
      <w:pPr>
        <w:spacing w:after="0" w:line="240" w:lineRule="auto"/>
      </w:pPr>
      <w:r>
        <w:continuationSeparator/>
      </w:r>
    </w:p>
    <w:p w14:paraId="1E63A369" w14:textId="77777777" w:rsidR="002D6EE9" w:rsidRDefault="002D6E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C8342" w14:textId="77777777"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73EF0" w14:textId="157B0A0A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541DF4">
          <w:t xml:space="preserve">     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541DF4">
      <w:rPr>
        <w:noProof/>
      </w:rPr>
      <w:t>2026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D45045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D45045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D95A4" w14:textId="41445EC0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541DF4">
          <w:t xml:space="preserve">     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541DF4">
      <w:rPr>
        <w:noProof/>
      </w:rPr>
      <w:t>2026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D45045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D45045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1F7D9" w14:textId="77777777" w:rsidR="002D6EE9" w:rsidRDefault="002D6EE9" w:rsidP="00710659">
      <w:pPr>
        <w:spacing w:after="0" w:line="240" w:lineRule="auto"/>
      </w:pPr>
      <w:r>
        <w:separator/>
      </w:r>
    </w:p>
    <w:p w14:paraId="699E1792" w14:textId="77777777" w:rsidR="002D6EE9" w:rsidRDefault="002D6EE9"/>
  </w:footnote>
  <w:footnote w:type="continuationSeparator" w:id="0">
    <w:p w14:paraId="6F8B1BFB" w14:textId="77777777" w:rsidR="002D6EE9" w:rsidRDefault="002D6EE9" w:rsidP="00710659">
      <w:pPr>
        <w:spacing w:after="0" w:line="240" w:lineRule="auto"/>
      </w:pPr>
      <w:r>
        <w:continuationSeparator/>
      </w:r>
    </w:p>
    <w:p w14:paraId="46BD565B" w14:textId="77777777" w:rsidR="002D6EE9" w:rsidRDefault="002D6E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FF055" w14:textId="77777777"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55D5F7F9A0F148D4BBD250B9D0AC80F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5FE78DB" w14:textId="77777777" w:rsidR="00926CB2" w:rsidRDefault="00B920D4" w:rsidP="008402F2">
        <w:pPr>
          <w:pStyle w:val="PageHead"/>
        </w:pPr>
        <w:r>
          <w:t>Lab - System Utilities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50923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724785E7" wp14:editId="3CE8E528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0F4E9234"/>
    <w:styleLink w:val="PartStepSubStepList"/>
    <w:lvl w:ilvl="0">
      <w:start w:val="1"/>
      <w:numFmt w:val="decimal"/>
      <w:suff w:val="space"/>
      <w:lvlText w:val="Part %1: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suff w:val="space"/>
      <w:lvlText w:val="Step %2:"/>
      <w:lvlJc w:val="left"/>
      <w:pPr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36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00CE23E6"/>
    <w:styleLink w:val="LabList"/>
    <w:lvl w:ilvl="0">
      <w:start w:val="1"/>
      <w:numFmt w:val="none"/>
      <w:pStyle w:val="Heading1"/>
      <w:suff w:val="spac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34317462"/>
    <w:multiLevelType w:val="hybridMultilevel"/>
    <w:tmpl w:val="4B52D7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BE795F"/>
    <w:multiLevelType w:val="hybridMultilevel"/>
    <w:tmpl w:val="1700A108"/>
    <w:lvl w:ilvl="0" w:tplc="365E46B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444762239">
    <w:abstractNumId w:val="8"/>
  </w:num>
  <w:num w:numId="2" w16cid:durableId="1577934084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391731777">
    <w:abstractNumId w:val="2"/>
  </w:num>
  <w:num w:numId="4" w16cid:durableId="1777365486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89537815">
    <w:abstractNumId w:val="4"/>
  </w:num>
  <w:num w:numId="6" w16cid:durableId="370032417">
    <w:abstractNumId w:val="0"/>
  </w:num>
  <w:num w:numId="7" w16cid:durableId="1154836135">
    <w:abstractNumId w:val="1"/>
  </w:num>
  <w:num w:numId="8" w16cid:durableId="814567689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612133220">
    <w:abstractNumId w:val="4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3925741">
    <w:abstractNumId w:val="3"/>
  </w:num>
  <w:num w:numId="11" w16cid:durableId="648097310">
    <w:abstractNumId w:val="6"/>
  </w:num>
  <w:num w:numId="12" w16cid:durableId="755975984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0D4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342"/>
    <w:rsid w:val="00231DCA"/>
    <w:rsid w:val="002328D6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6EE9"/>
    <w:rsid w:val="002D7A86"/>
    <w:rsid w:val="002F45FF"/>
    <w:rsid w:val="002F66D3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E6869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1810"/>
    <w:rsid w:val="00462B9F"/>
    <w:rsid w:val="004659EE"/>
    <w:rsid w:val="00473E34"/>
    <w:rsid w:val="00476BA9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504ED4"/>
    <w:rsid w:val="00510639"/>
    <w:rsid w:val="00511791"/>
    <w:rsid w:val="005139BE"/>
    <w:rsid w:val="00516142"/>
    <w:rsid w:val="00520027"/>
    <w:rsid w:val="0052093C"/>
    <w:rsid w:val="00521B31"/>
    <w:rsid w:val="00522469"/>
    <w:rsid w:val="0052400A"/>
    <w:rsid w:val="00536277"/>
    <w:rsid w:val="00536F43"/>
    <w:rsid w:val="00541DF4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58F1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0552D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5BB"/>
    <w:rsid w:val="008421A2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4E7F"/>
    <w:rsid w:val="00A46F0A"/>
    <w:rsid w:val="00A46F25"/>
    <w:rsid w:val="00A47CC2"/>
    <w:rsid w:val="00A502BA"/>
    <w:rsid w:val="00A60146"/>
    <w:rsid w:val="00A601A9"/>
    <w:rsid w:val="00A6173A"/>
    <w:rsid w:val="00A622C4"/>
    <w:rsid w:val="00A6283D"/>
    <w:rsid w:val="00A676FF"/>
    <w:rsid w:val="00A73EBA"/>
    <w:rsid w:val="00A754B4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551"/>
    <w:rsid w:val="00AB49B9"/>
    <w:rsid w:val="00AB501D"/>
    <w:rsid w:val="00AB758A"/>
    <w:rsid w:val="00AC027E"/>
    <w:rsid w:val="00AC1E7E"/>
    <w:rsid w:val="00AC507D"/>
    <w:rsid w:val="00AC66E4"/>
    <w:rsid w:val="00AD04F2"/>
    <w:rsid w:val="00AD2373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03EF"/>
    <w:rsid w:val="00B5397B"/>
    <w:rsid w:val="00B53EE9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20D4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6A15"/>
    <w:rsid w:val="00C07FD9"/>
    <w:rsid w:val="00C10955"/>
    <w:rsid w:val="00C11C4D"/>
    <w:rsid w:val="00C121EA"/>
    <w:rsid w:val="00C162C0"/>
    <w:rsid w:val="00C1712C"/>
    <w:rsid w:val="00C20304"/>
    <w:rsid w:val="00C20634"/>
    <w:rsid w:val="00C23E16"/>
    <w:rsid w:val="00C27E37"/>
    <w:rsid w:val="00C30188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1F4C"/>
    <w:rsid w:val="00C73E03"/>
    <w:rsid w:val="00C75317"/>
    <w:rsid w:val="00C77B2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1078"/>
    <w:rsid w:val="00CE26C5"/>
    <w:rsid w:val="00CE36AF"/>
    <w:rsid w:val="00CE47F3"/>
    <w:rsid w:val="00CE54DD"/>
    <w:rsid w:val="00CF0DA5"/>
    <w:rsid w:val="00CF453D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045"/>
    <w:rsid w:val="00D458EC"/>
    <w:rsid w:val="00D501B0"/>
    <w:rsid w:val="00D52582"/>
    <w:rsid w:val="00D56A0E"/>
    <w:rsid w:val="00D57AD3"/>
    <w:rsid w:val="00D62F25"/>
    <w:rsid w:val="00D635FE"/>
    <w:rsid w:val="00D66A7B"/>
    <w:rsid w:val="00D72366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BB7"/>
    <w:rsid w:val="00E27F4F"/>
    <w:rsid w:val="00E449D0"/>
    <w:rsid w:val="00E44A34"/>
    <w:rsid w:val="00E4506A"/>
    <w:rsid w:val="00E53F99"/>
    <w:rsid w:val="00E56510"/>
    <w:rsid w:val="00E5654E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076D"/>
    <w:rsid w:val="00ED2EA2"/>
    <w:rsid w:val="00ED6019"/>
    <w:rsid w:val="00ED7830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18641"/>
  <w15:docId w15:val="{9BF30636-88EB-4BDC-8975-E393D28BF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6576AF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0C6425"/>
    <w:pPr>
      <w:keepNext/>
      <w:keepLines/>
      <w:numPr>
        <w:numId w:val="5"/>
      </w:numPr>
      <w:spacing w:before="240" w:after="120"/>
      <w:outlineLvl w:val="0"/>
    </w:pPr>
    <w:rPr>
      <w:b/>
      <w:bCs/>
      <w:sz w:val="26"/>
      <w:szCs w:val="28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6576AF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6576AF"/>
    <w:pPr>
      <w:keepNext/>
      <w:numPr>
        <w:ilvl w:val="2"/>
        <w:numId w:val="5"/>
      </w:numPr>
      <w:spacing w:before="240" w:line="240" w:lineRule="auto"/>
      <w:outlineLvl w:val="2"/>
    </w:pPr>
    <w:rPr>
      <w:rFonts w:eastAsia="Times New Roman"/>
      <w:b/>
      <w:bCs/>
      <w:sz w:val="24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C6425"/>
    <w:rPr>
      <w:b/>
      <w:bCs/>
      <w:sz w:val="26"/>
      <w:szCs w:val="28"/>
    </w:rPr>
  </w:style>
  <w:style w:type="character" w:customStyle="1" w:styleId="Heading2Char">
    <w:name w:val="Heading 2 Char"/>
    <w:link w:val="Heading2"/>
    <w:uiPriority w:val="9"/>
    <w:rsid w:val="000C642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C121EA"/>
    <w:pPr>
      <w:spacing w:before="0" w:after="0"/>
    </w:pPr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6576AF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6576AF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6576AF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10436E"/>
    <w:pPr>
      <w:spacing w:before="60" w:after="6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paragraph" w:customStyle="1" w:styleId="LabSection">
    <w:name w:val="Lab Section"/>
    <w:basedOn w:val="Normal"/>
    <w:next w:val="Normal"/>
    <w:qFormat/>
    <w:rsid w:val="003E6869"/>
    <w:pPr>
      <w:widowControl w:val="0"/>
      <w:tabs>
        <w:tab w:val="num" w:pos="0"/>
      </w:tabs>
      <w:spacing w:before="240" w:after="120" w:line="240" w:lineRule="auto"/>
      <w:outlineLvl w:val="0"/>
    </w:pPr>
    <w:rPr>
      <w:rFonts w:eastAsia="Times New Roman"/>
      <w:b/>
      <w:bCs/>
      <w:iCs/>
      <w:sz w:val="24"/>
    </w:rPr>
  </w:style>
  <w:style w:type="character" w:customStyle="1" w:styleId="Heading4Char">
    <w:name w:val="Heading 4 Char"/>
    <w:basedOn w:val="DefaultParagraphFont"/>
    <w:link w:val="Heading4"/>
    <w:rsid w:val="00075EA9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0C6425"/>
    <w:rPr>
      <w:rFonts w:eastAsia="Times New Roman"/>
      <w:b/>
      <w:bCs/>
      <w:sz w:val="24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73604C"/>
    <w:pPr>
      <w:spacing w:before="0" w:after="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73604C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numbering" w:customStyle="1" w:styleId="PartStepSubStepList">
    <w:name w:val="Part_Step_SubStep_List"/>
    <w:basedOn w:val="NoList"/>
    <w:uiPriority w:val="99"/>
    <w:rsid w:val="003E6869"/>
    <w:pPr>
      <w:numPr>
        <w:numId w:val="10"/>
      </w:numPr>
    </w:pPr>
  </w:style>
  <w:style w:type="paragraph" w:styleId="ListParagraph">
    <w:name w:val="List Paragraph"/>
    <w:basedOn w:val="Normal"/>
    <w:uiPriority w:val="34"/>
    <w:qFormat/>
    <w:rsid w:val="003E68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5D5F7F9A0F148D4BBD250B9D0AC8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2E7D6-5D84-44D9-9FD1-CFFA9559EB33}"/>
      </w:docPartPr>
      <w:docPartBody>
        <w:p w:rsidR="0082183A" w:rsidRDefault="0048328B">
          <w:pPr>
            <w:pStyle w:val="55D5F7F9A0F148D4BBD250B9D0AC80FB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28B"/>
    <w:rsid w:val="0003190E"/>
    <w:rsid w:val="003E76F0"/>
    <w:rsid w:val="0048328B"/>
    <w:rsid w:val="00724D51"/>
    <w:rsid w:val="0082183A"/>
    <w:rsid w:val="008421A2"/>
    <w:rsid w:val="00846889"/>
    <w:rsid w:val="00BB7F03"/>
    <w:rsid w:val="00C2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5D5F7F9A0F148D4BBD250B9D0AC80FB">
    <w:name w:val="55D5F7F9A0F148D4BBD250B9D0AC80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1B333D-AB2A-4C29-B5FF-11B7498D8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71</TotalTime>
  <Pages>11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System Utilities</vt:lpstr>
    </vt:vector>
  </TitlesOfParts>
  <Company>Cisco Systems, Inc.</Company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System Utilities</dc:title>
  <dc:subject/>
  <dc:creator>SP</dc:creator>
  <cp:keywords/>
  <dc:description/>
  <cp:lastModifiedBy>Gwyneth Olivarez</cp:lastModifiedBy>
  <cp:revision>1</cp:revision>
  <cp:lastPrinted>2019-07-22T16:17:00Z</cp:lastPrinted>
  <dcterms:created xsi:type="dcterms:W3CDTF">2026-10-08T05:20:00Z</dcterms:created>
  <dcterms:modified xsi:type="dcterms:W3CDTF">2026-10-08T13:26:00Z</dcterms:modified>
</cp:coreProperties>
</file>